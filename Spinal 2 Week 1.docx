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53E9" w14:textId="77777777" w:rsidR="00C02996" w:rsidRDefault="00000000">
      <w:pPr>
        <w:jc w:val="center"/>
        <w:rPr>
          <w:rFonts w:hint="eastAsia"/>
        </w:rPr>
      </w:pPr>
      <w:r>
        <w:t xml:space="preserve">Ch </w:t>
      </w:r>
    </w:p>
    <w:p w14:paraId="3693F7D9" w14:textId="0C1458C7" w:rsidR="00C02996" w:rsidRDefault="00155097">
      <w:pPr>
        <w:numPr>
          <w:ilvl w:val="0"/>
          <w:numId w:val="1"/>
        </w:numPr>
        <w:rPr>
          <w:rFonts w:hint="eastAsia"/>
        </w:rPr>
      </w:pPr>
      <w:r>
        <w:t>Layer one</w:t>
      </w:r>
    </w:p>
    <w:p w14:paraId="700FB9F9" w14:textId="13500DEA" w:rsidR="00155097" w:rsidRDefault="00155097" w:rsidP="00155097">
      <w:pPr>
        <w:numPr>
          <w:ilvl w:val="1"/>
          <w:numId w:val="1"/>
        </w:numPr>
        <w:rPr>
          <w:rFonts w:hint="eastAsia"/>
        </w:rPr>
      </w:pPr>
      <w:r>
        <w:t>Trapezius latissimus dorsi</w:t>
      </w:r>
    </w:p>
    <w:p w14:paraId="54AFC73B" w14:textId="7FBDF642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Superior</w:t>
      </w:r>
    </w:p>
    <w:p w14:paraId="22D3A5DF" w14:textId="260599FD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Action: Elevate</w:t>
      </w:r>
    </w:p>
    <w:p w14:paraId="374B38CB" w14:textId="79A5EDCD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Middle</w:t>
      </w:r>
    </w:p>
    <w:p w14:paraId="0419448D" w14:textId="5F2D9BBD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Action: Retract</w:t>
      </w:r>
    </w:p>
    <w:p w14:paraId="4B094915" w14:textId="5D434E84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Inferior</w:t>
      </w:r>
    </w:p>
    <w:p w14:paraId="244084F7" w14:textId="13FA7397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Action: Depression</w:t>
      </w:r>
    </w:p>
    <w:p w14:paraId="6B626C85" w14:textId="1072ED76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Origin is almost always proximal/medial</w:t>
      </w:r>
    </w:p>
    <w:p w14:paraId="119945F7" w14:textId="37143F15" w:rsidR="00155097" w:rsidRDefault="00155097" w:rsidP="00155097">
      <w:pPr>
        <w:numPr>
          <w:ilvl w:val="4"/>
          <w:numId w:val="1"/>
        </w:numPr>
        <w:rPr>
          <w:rFonts w:hint="eastAsia"/>
        </w:rPr>
      </w:pPr>
      <w:r>
        <w:t>Medial 1/3 superior nuchal line, EOP, nuchal ligament, SP C7-T12</w:t>
      </w:r>
    </w:p>
    <w:p w14:paraId="7F1D4AB3" w14:textId="6698C593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Insertion</w:t>
      </w:r>
    </w:p>
    <w:p w14:paraId="7AFDD2FB" w14:textId="7CD3D31B" w:rsidR="00155097" w:rsidRDefault="00155097" w:rsidP="00155097">
      <w:pPr>
        <w:numPr>
          <w:ilvl w:val="4"/>
          <w:numId w:val="1"/>
        </w:numPr>
        <w:rPr>
          <w:rFonts w:hint="eastAsia"/>
        </w:rPr>
      </w:pPr>
      <w:r>
        <w:t>Spine of the scapula, acromion process, lateral 1/3 clavicle</w:t>
      </w:r>
    </w:p>
    <w:p w14:paraId="486F1F3C" w14:textId="11899F48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Nerve</w:t>
      </w:r>
    </w:p>
    <w:p w14:paraId="6E47E88F" w14:textId="0989FDC8" w:rsidR="00155097" w:rsidRDefault="00155097" w:rsidP="00155097">
      <w:pPr>
        <w:numPr>
          <w:ilvl w:val="4"/>
          <w:numId w:val="1"/>
        </w:numPr>
        <w:rPr>
          <w:rFonts w:hint="eastAsia"/>
        </w:rPr>
      </w:pPr>
      <w:r>
        <w:t>Spinal accessory nerve</w:t>
      </w:r>
    </w:p>
    <w:p w14:paraId="6FF8C27C" w14:textId="639916B0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Action</w:t>
      </w:r>
    </w:p>
    <w:p w14:paraId="6F0E2AEB" w14:textId="506C97AF" w:rsidR="00155097" w:rsidRDefault="00155097" w:rsidP="00155097">
      <w:pPr>
        <w:numPr>
          <w:ilvl w:val="4"/>
          <w:numId w:val="1"/>
        </w:numPr>
        <w:rPr>
          <w:rFonts w:hint="eastAsia"/>
        </w:rPr>
      </w:pPr>
      <w:r>
        <w:t xml:space="preserve">Superior rotation (increases inferior angle), </w:t>
      </w:r>
      <w:proofErr w:type="gramStart"/>
      <w:r>
        <w:t>elevate</w:t>
      </w:r>
      <w:proofErr w:type="gramEnd"/>
      <w:r>
        <w:t xml:space="preserve">, retract, </w:t>
      </w:r>
      <w:proofErr w:type="gramStart"/>
      <w:r>
        <w:t>depress</w:t>
      </w:r>
      <w:proofErr w:type="gramEnd"/>
    </w:p>
    <w:p w14:paraId="17FB28AD" w14:textId="21346021" w:rsidR="00155097" w:rsidRDefault="00155097" w:rsidP="00155097">
      <w:pPr>
        <w:numPr>
          <w:ilvl w:val="1"/>
          <w:numId w:val="1"/>
        </w:numPr>
        <w:rPr>
          <w:rFonts w:hint="eastAsia"/>
        </w:rPr>
      </w:pPr>
      <w:r>
        <w:t>Latissimus</w:t>
      </w:r>
      <w:r w:rsidR="00116F78">
        <w:t xml:space="preserve"> (flat)</w:t>
      </w:r>
      <w:r>
        <w:t xml:space="preserve"> Dorsi (look up different names)</w:t>
      </w:r>
    </w:p>
    <w:p w14:paraId="174183DB" w14:textId="2A473082" w:rsidR="00116F78" w:rsidRDefault="00116F78" w:rsidP="00116F78">
      <w:pPr>
        <w:numPr>
          <w:ilvl w:val="2"/>
          <w:numId w:val="1"/>
        </w:numPr>
        <w:rPr>
          <w:rFonts w:hint="eastAsia"/>
        </w:rPr>
      </w:pPr>
      <w:r>
        <w:t>AKAs</w:t>
      </w:r>
    </w:p>
    <w:p w14:paraId="4F3D3753" w14:textId="77777777" w:rsidR="00116F78" w:rsidRDefault="00116F78" w:rsidP="00116F78">
      <w:pPr>
        <w:numPr>
          <w:ilvl w:val="3"/>
          <w:numId w:val="1"/>
        </w:numPr>
        <w:rPr>
          <w:rFonts w:hint="eastAsia"/>
        </w:rPr>
      </w:pPr>
    </w:p>
    <w:p w14:paraId="1FF8C1A5" w14:textId="2C8AC515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Origin</w:t>
      </w:r>
    </w:p>
    <w:p w14:paraId="367065CD" w14:textId="29E8AD8C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SP of T7-L5, thoracolumbar fascia, iliac crest</w:t>
      </w:r>
    </w:p>
    <w:p w14:paraId="3B951D41" w14:textId="0F689CC2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Insertion</w:t>
      </w:r>
    </w:p>
    <w:p w14:paraId="67E42D0A" w14:textId="7C76EEE5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Intertubercular groove of humerus</w:t>
      </w:r>
      <w:r w:rsidR="00116F78">
        <w:t xml:space="preserve"> </w:t>
      </w:r>
      <w:r>
        <w:t>(medial)</w:t>
      </w:r>
    </w:p>
    <w:p w14:paraId="6220EDB1" w14:textId="3228E836" w:rsidR="00116F78" w:rsidRDefault="00116F78" w:rsidP="00116F78">
      <w:pPr>
        <w:numPr>
          <w:ilvl w:val="4"/>
          <w:numId w:val="1"/>
        </w:numPr>
        <w:rPr>
          <w:rFonts w:hint="eastAsia"/>
        </w:rPr>
      </w:pPr>
      <w:r>
        <w:t>Keeps scapula from translating posteriorly</w:t>
      </w:r>
    </w:p>
    <w:p w14:paraId="366E02A6" w14:textId="3138B803" w:rsidR="00116F78" w:rsidRDefault="00116F78" w:rsidP="00116F78">
      <w:pPr>
        <w:numPr>
          <w:ilvl w:val="4"/>
          <w:numId w:val="1"/>
        </w:numPr>
        <w:rPr>
          <w:rFonts w:hint="eastAsia"/>
        </w:rPr>
      </w:pPr>
      <w:r>
        <w:t>Located anteriorly</w:t>
      </w:r>
    </w:p>
    <w:p w14:paraId="0638B02C" w14:textId="478ECA42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Nerve</w:t>
      </w:r>
    </w:p>
    <w:p w14:paraId="24F76CDD" w14:textId="457EBF87" w:rsidR="00155097" w:rsidRDefault="00155097" w:rsidP="00155097">
      <w:pPr>
        <w:numPr>
          <w:ilvl w:val="3"/>
          <w:numId w:val="1"/>
        </w:numPr>
        <w:rPr>
          <w:rFonts w:hint="eastAsia"/>
        </w:rPr>
      </w:pPr>
      <w:r>
        <w:t>Thoracodorsal nerve (</w:t>
      </w:r>
      <w:r w:rsidR="00007B3E">
        <w:t>C</w:t>
      </w:r>
      <w:r>
        <w:t>6-8)</w:t>
      </w:r>
    </w:p>
    <w:p w14:paraId="5272853E" w14:textId="28C44207" w:rsidR="00155097" w:rsidRDefault="00155097" w:rsidP="00155097">
      <w:pPr>
        <w:numPr>
          <w:ilvl w:val="2"/>
          <w:numId w:val="1"/>
        </w:numPr>
        <w:rPr>
          <w:rFonts w:hint="eastAsia"/>
        </w:rPr>
      </w:pPr>
      <w:r>
        <w:t>Action</w:t>
      </w:r>
    </w:p>
    <w:p w14:paraId="63C439D0" w14:textId="09068668" w:rsidR="00116F78" w:rsidRDefault="00116F78" w:rsidP="00116F78">
      <w:pPr>
        <w:numPr>
          <w:ilvl w:val="3"/>
          <w:numId w:val="1"/>
        </w:numPr>
        <w:rPr>
          <w:rFonts w:hint="eastAsia"/>
        </w:rPr>
      </w:pPr>
      <w:r>
        <w:t>Extension, medial rotation, adduction of humerus</w:t>
      </w:r>
    </w:p>
    <w:p w14:paraId="05F60B09" w14:textId="52924D99" w:rsidR="00116F78" w:rsidRDefault="00116F78" w:rsidP="00116F78">
      <w:pPr>
        <w:numPr>
          <w:ilvl w:val="0"/>
          <w:numId w:val="1"/>
        </w:numPr>
        <w:rPr>
          <w:rFonts w:hint="eastAsia"/>
        </w:rPr>
      </w:pPr>
      <w:r>
        <w:t>Layer two</w:t>
      </w:r>
    </w:p>
    <w:p w14:paraId="1423C0F7" w14:textId="59D52355" w:rsidR="00116F78" w:rsidRDefault="00116F78" w:rsidP="00116F78">
      <w:pPr>
        <w:numPr>
          <w:ilvl w:val="1"/>
          <w:numId w:val="1"/>
        </w:numPr>
        <w:rPr>
          <w:rFonts w:hint="eastAsia"/>
        </w:rPr>
      </w:pPr>
      <w:r>
        <w:t>Levator Scapula</w:t>
      </w:r>
    </w:p>
    <w:p w14:paraId="046244C2" w14:textId="1E9A7FE4" w:rsidR="00116F78" w:rsidRDefault="00116F78" w:rsidP="00116F78">
      <w:pPr>
        <w:numPr>
          <w:ilvl w:val="2"/>
          <w:numId w:val="1"/>
        </w:numPr>
        <w:rPr>
          <w:rFonts w:hint="eastAsia"/>
        </w:rPr>
      </w:pPr>
      <w:r>
        <w:t>Origin</w:t>
      </w:r>
      <w:r w:rsidR="00007B3E">
        <w:t xml:space="preserve"> (</w:t>
      </w:r>
    </w:p>
    <w:p w14:paraId="79DF930A" w14:textId="234E65F8" w:rsidR="00116F78" w:rsidRDefault="00116F78" w:rsidP="00116F78">
      <w:pPr>
        <w:numPr>
          <w:ilvl w:val="3"/>
          <w:numId w:val="1"/>
        </w:numPr>
        <w:rPr>
          <w:rFonts w:hint="eastAsia"/>
        </w:rPr>
      </w:pPr>
      <w:r>
        <w:t>TP C1-4</w:t>
      </w:r>
    </w:p>
    <w:p w14:paraId="586B5A5B" w14:textId="12887BF6" w:rsidR="00116F78" w:rsidRDefault="00116F78" w:rsidP="00116F78">
      <w:pPr>
        <w:numPr>
          <w:ilvl w:val="2"/>
          <w:numId w:val="1"/>
        </w:numPr>
        <w:rPr>
          <w:rFonts w:hint="eastAsia"/>
        </w:rPr>
      </w:pPr>
      <w:r>
        <w:t>Insertion</w:t>
      </w:r>
    </w:p>
    <w:p w14:paraId="6D6EE8AA" w14:textId="066C3C41" w:rsidR="00116F78" w:rsidRDefault="00116F78" w:rsidP="00116F78">
      <w:pPr>
        <w:numPr>
          <w:ilvl w:val="3"/>
          <w:numId w:val="1"/>
        </w:numPr>
        <w:rPr>
          <w:rFonts w:hint="eastAsia"/>
        </w:rPr>
      </w:pPr>
      <w:r>
        <w:t>Superior portion of medial border</w:t>
      </w:r>
    </w:p>
    <w:p w14:paraId="7EA628A0" w14:textId="635C161C" w:rsidR="00116F78" w:rsidRDefault="00116F78" w:rsidP="00116F78">
      <w:pPr>
        <w:numPr>
          <w:ilvl w:val="2"/>
          <w:numId w:val="1"/>
        </w:numPr>
        <w:rPr>
          <w:rFonts w:hint="eastAsia"/>
        </w:rPr>
      </w:pPr>
      <w:r>
        <w:t>Nerve</w:t>
      </w:r>
    </w:p>
    <w:p w14:paraId="61D9C387" w14:textId="489F155F" w:rsidR="00116F78" w:rsidRDefault="00116F78" w:rsidP="00116F78">
      <w:pPr>
        <w:numPr>
          <w:ilvl w:val="3"/>
          <w:numId w:val="1"/>
        </w:numPr>
        <w:rPr>
          <w:rFonts w:hint="eastAsia"/>
        </w:rPr>
      </w:pPr>
      <w:r>
        <w:t>Dorsal scapular (C5 mainly, some C3-4)</w:t>
      </w:r>
    </w:p>
    <w:p w14:paraId="1C5B80D6" w14:textId="07BC9D03" w:rsidR="00116F78" w:rsidRDefault="00116F78" w:rsidP="00116F78">
      <w:pPr>
        <w:numPr>
          <w:ilvl w:val="2"/>
          <w:numId w:val="1"/>
        </w:numPr>
        <w:rPr>
          <w:rFonts w:hint="eastAsia"/>
        </w:rPr>
      </w:pPr>
      <w:r>
        <w:t>Action</w:t>
      </w:r>
    </w:p>
    <w:p w14:paraId="5B42602E" w14:textId="599926D6" w:rsidR="00116F78" w:rsidRDefault="00116F78" w:rsidP="00116F78">
      <w:pPr>
        <w:numPr>
          <w:ilvl w:val="3"/>
          <w:numId w:val="1"/>
        </w:numPr>
        <w:rPr>
          <w:rFonts w:hint="eastAsia"/>
        </w:rPr>
      </w:pPr>
      <w:r>
        <w:t>Elevate scapula (assist with lateral flexion of cervical vertebrae)</w:t>
      </w:r>
    </w:p>
    <w:p w14:paraId="4B17DCFF" w14:textId="5904197C" w:rsidR="00007B3E" w:rsidRDefault="00007B3E" w:rsidP="00116F78">
      <w:pPr>
        <w:numPr>
          <w:ilvl w:val="3"/>
          <w:numId w:val="1"/>
        </w:numPr>
        <w:rPr>
          <w:rFonts w:hint="eastAsia"/>
        </w:rPr>
      </w:pPr>
      <w:proofErr w:type="spellStart"/>
      <w:r>
        <w:t>Flippable</w:t>
      </w:r>
      <w:proofErr w:type="spellEnd"/>
      <w:r>
        <w:t xml:space="preserve"> if shoulder blades are still during lateral flexion of head</w:t>
      </w:r>
    </w:p>
    <w:p w14:paraId="6A331455" w14:textId="2DA87ED3" w:rsidR="00116F78" w:rsidRDefault="00007B3E" w:rsidP="00116F78">
      <w:pPr>
        <w:numPr>
          <w:ilvl w:val="1"/>
          <w:numId w:val="1"/>
        </w:numPr>
        <w:rPr>
          <w:rFonts w:hint="eastAsia"/>
        </w:rPr>
      </w:pPr>
      <w:r>
        <w:t>Rhomboid minor</w:t>
      </w:r>
    </w:p>
    <w:p w14:paraId="52239391" w14:textId="2FADBD47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Origin</w:t>
      </w:r>
    </w:p>
    <w:p w14:paraId="2290502B" w14:textId="22DCF083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SP C7-T1</w:t>
      </w:r>
    </w:p>
    <w:p w14:paraId="547590E6" w14:textId="14516057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Insertion</w:t>
      </w:r>
    </w:p>
    <w:p w14:paraId="6F4728C3" w14:textId="3E180EA0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Medial border of scapula level of scapula</w:t>
      </w:r>
    </w:p>
    <w:p w14:paraId="644E5834" w14:textId="62A353FE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Nerve</w:t>
      </w:r>
    </w:p>
    <w:p w14:paraId="7F259353" w14:textId="52A3EB70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Dorsal scapular nerve (C5 mainly, some C3-4)</w:t>
      </w:r>
    </w:p>
    <w:p w14:paraId="17CD0216" w14:textId="2A6DD398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Action</w:t>
      </w:r>
    </w:p>
    <w:p w14:paraId="09423064" w14:textId="7F820FC1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Retract scapula</w:t>
      </w:r>
    </w:p>
    <w:p w14:paraId="0702275D" w14:textId="77777777" w:rsidR="00007B3E" w:rsidRDefault="00007B3E" w:rsidP="00007B3E">
      <w:pPr>
        <w:numPr>
          <w:ilvl w:val="4"/>
          <w:numId w:val="1"/>
        </w:numPr>
        <w:rPr>
          <w:rFonts w:hint="eastAsia"/>
        </w:rPr>
      </w:pPr>
    </w:p>
    <w:p w14:paraId="555D2266" w14:textId="059190DE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Rotate glenoid cavity inferior</w:t>
      </w:r>
      <w:r w:rsidR="00AF44EA">
        <w:t xml:space="preserve"> </w:t>
      </w:r>
      <w:r w:rsidR="00AF44EA">
        <w:t>(inferior angle)</w:t>
      </w:r>
    </w:p>
    <w:p w14:paraId="0EC0A8FA" w14:textId="4773B173" w:rsidR="00007B3E" w:rsidRDefault="00007B3E" w:rsidP="00007B3E">
      <w:pPr>
        <w:numPr>
          <w:ilvl w:val="4"/>
          <w:numId w:val="1"/>
        </w:numPr>
        <w:rPr>
          <w:rFonts w:hint="eastAsia"/>
        </w:rPr>
      </w:pPr>
      <w:r>
        <w:t>Hand behind the back</w:t>
      </w:r>
    </w:p>
    <w:p w14:paraId="408F8377" w14:textId="75DC88BA" w:rsidR="00007B3E" w:rsidRDefault="00007B3E" w:rsidP="00007B3E">
      <w:pPr>
        <w:numPr>
          <w:ilvl w:val="1"/>
          <w:numId w:val="1"/>
        </w:numPr>
        <w:rPr>
          <w:rFonts w:hint="eastAsia"/>
        </w:rPr>
      </w:pPr>
      <w:r>
        <w:t>Rhomboid major</w:t>
      </w:r>
    </w:p>
    <w:p w14:paraId="5C4A8D12" w14:textId="2456C733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Origin</w:t>
      </w:r>
    </w:p>
    <w:p w14:paraId="0CEC5CBB" w14:textId="1CDA8794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SP T2-5</w:t>
      </w:r>
    </w:p>
    <w:p w14:paraId="3C1215C9" w14:textId="602B3119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Insertion</w:t>
      </w:r>
    </w:p>
    <w:p w14:paraId="5AAFE279" w14:textId="578F4368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 xml:space="preserve">Medial border of scapula (below </w:t>
      </w:r>
      <w:proofErr w:type="spellStart"/>
      <w:r>
        <w:t>thomboid</w:t>
      </w:r>
      <w:proofErr w:type="spellEnd"/>
      <w:r>
        <w:t xml:space="preserve"> minor to inferior angle)</w:t>
      </w:r>
    </w:p>
    <w:p w14:paraId="31E20586" w14:textId="301A149B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Nerve</w:t>
      </w:r>
    </w:p>
    <w:p w14:paraId="10803D5B" w14:textId="67C3340F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 xml:space="preserve">Dorsal scapular (C5, </w:t>
      </w:r>
      <w:proofErr w:type="gramStart"/>
      <w:r>
        <w:t>may</w:t>
      </w:r>
      <w:proofErr w:type="gramEnd"/>
      <w:r>
        <w:t xml:space="preserve"> C3-C4)</w:t>
      </w:r>
    </w:p>
    <w:p w14:paraId="10C3939C" w14:textId="5D6F8762" w:rsidR="00007B3E" w:rsidRDefault="00007B3E" w:rsidP="00007B3E">
      <w:pPr>
        <w:numPr>
          <w:ilvl w:val="2"/>
          <w:numId w:val="1"/>
        </w:numPr>
        <w:rPr>
          <w:rFonts w:hint="eastAsia"/>
        </w:rPr>
      </w:pPr>
      <w:r>
        <w:t>Action</w:t>
      </w:r>
    </w:p>
    <w:p w14:paraId="3AD557E0" w14:textId="77777777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Retract scapula</w:t>
      </w:r>
    </w:p>
    <w:p w14:paraId="76ADA4D9" w14:textId="016C8C16" w:rsidR="00007B3E" w:rsidRDefault="00007B3E" w:rsidP="00007B3E">
      <w:pPr>
        <w:numPr>
          <w:ilvl w:val="3"/>
          <w:numId w:val="1"/>
        </w:numPr>
        <w:rPr>
          <w:rFonts w:hint="eastAsia"/>
        </w:rPr>
      </w:pPr>
      <w:r>
        <w:t>Rotate glenoid cavity inferior</w:t>
      </w:r>
      <w:r w:rsidR="00AF44EA">
        <w:t xml:space="preserve"> (inferior angle)</w:t>
      </w:r>
    </w:p>
    <w:p w14:paraId="4A5D59A4" w14:textId="77777777" w:rsidR="00007B3E" w:rsidRDefault="00007B3E" w:rsidP="00007B3E">
      <w:pPr>
        <w:numPr>
          <w:ilvl w:val="0"/>
          <w:numId w:val="1"/>
        </w:numPr>
        <w:rPr>
          <w:rFonts w:hint="eastAsia"/>
        </w:rPr>
      </w:pPr>
    </w:p>
    <w:sectPr w:rsidR="00007B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F1D2" w14:textId="77777777" w:rsidR="003C3318" w:rsidRDefault="003C3318">
      <w:pPr>
        <w:rPr>
          <w:rFonts w:hint="eastAsia"/>
        </w:rPr>
      </w:pPr>
      <w:r>
        <w:separator/>
      </w:r>
    </w:p>
  </w:endnote>
  <w:endnote w:type="continuationSeparator" w:id="0">
    <w:p w14:paraId="197A72BF" w14:textId="77777777" w:rsidR="003C3318" w:rsidRDefault="003C33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mbria"/>
    <w:panose1 w:val="05010000000000000000"/>
    <w:charset w:val="00"/>
    <w:family w:val="roman"/>
    <w:pitch w:val="variable"/>
  </w:font>
  <w:font w:name="Liberation Sans">
    <w:altName w:val="Arial"/>
    <w:panose1 w:val="020B0604020202020204"/>
    <w:charset w:val="00"/>
    <w:family w:val="roman"/>
    <w:pitch w:val="variable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892F" w14:textId="77777777" w:rsidR="00C02996" w:rsidRDefault="00C0299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1F37" w14:textId="77777777" w:rsidR="00C02996" w:rsidRDefault="00C02996">
    <w:pPr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89AC" w14:textId="77777777" w:rsidR="00C02996" w:rsidRDefault="00C02996">
    <w:pPr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3888" w14:textId="77777777" w:rsidR="003C3318" w:rsidRDefault="003C3318">
      <w:pPr>
        <w:rPr>
          <w:rFonts w:hint="eastAsia"/>
        </w:rPr>
      </w:pPr>
      <w:r>
        <w:separator/>
      </w:r>
    </w:p>
  </w:footnote>
  <w:footnote w:type="continuationSeparator" w:id="0">
    <w:p w14:paraId="2BC300A3" w14:textId="77777777" w:rsidR="003C3318" w:rsidRDefault="003C331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F2B5" w14:textId="77777777" w:rsidR="00C02996" w:rsidRDefault="00C0299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29DE" w14:textId="77777777" w:rsidR="00C02996" w:rsidRDefault="00C02996">
    <w:pPr>
      <w:jc w:val="cent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5845" w14:textId="77777777" w:rsidR="00C02996" w:rsidRDefault="00C02996">
    <w:pPr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2552"/>
    <w:multiLevelType w:val="multilevel"/>
    <w:tmpl w:val="E786C0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227C2D"/>
    <w:multiLevelType w:val="multilevel"/>
    <w:tmpl w:val="9F808FB6"/>
    <w:lvl w:ilvl="0">
      <w:start w:val="1"/>
      <w:numFmt w:val="upperRoman"/>
      <w:suff w:val="space"/>
      <w:lvlText w:val="%1)"/>
      <w:lvlJc w:val="left"/>
      <w:pPr>
        <w:ind w:left="547" w:hanging="1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1080" w:firstLine="0"/>
      </w:pPr>
      <w:rPr>
        <w:rFonts w:hint="default"/>
      </w:rPr>
    </w:lvl>
    <w:lvl w:ilvl="3">
      <w:start w:val="1"/>
      <w:numFmt w:val="lowerLetter"/>
      <w:suff w:val="space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lowerRoman"/>
      <w:suff w:val="space"/>
      <w:lvlText w:val="%5)"/>
      <w:lvlJc w:val="left"/>
      <w:pPr>
        <w:ind w:left="1728" w:firstLine="0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1944" w:firstLine="0"/>
      </w:pPr>
      <w:rPr>
        <w:rFonts w:hint="default"/>
      </w:rPr>
    </w:lvl>
    <w:lvl w:ilvl="6">
      <w:start w:val="1"/>
      <w:numFmt w:val="lowerLetter"/>
      <w:suff w:val="space"/>
      <w:lvlText w:val="%7)"/>
      <w:lvlJc w:val="left"/>
      <w:pPr>
        <w:ind w:left="2232" w:firstLine="0"/>
      </w:pPr>
      <w:rPr>
        <w:rFonts w:hint="default"/>
      </w:rPr>
    </w:lvl>
    <w:lvl w:ilvl="7">
      <w:start w:val="1"/>
      <w:numFmt w:val="bullet"/>
      <w:suff w:val="space"/>
      <w:lvlText w:val=""/>
      <w:lvlJc w:val="left"/>
      <w:pPr>
        <w:ind w:left="2520" w:firstLine="0"/>
      </w:pPr>
      <w:rPr>
        <w:rFonts w:ascii="Symbol" w:hAnsi="Symbol" w:hint="default"/>
      </w:rPr>
    </w:lvl>
    <w:lvl w:ilvl="8">
      <w:start w:val="1"/>
      <w:numFmt w:val="bullet"/>
      <w:suff w:val="space"/>
      <w:lvlText w:val=""/>
      <w:lvlJc w:val="left"/>
      <w:pPr>
        <w:ind w:left="2808" w:firstLine="0"/>
      </w:pPr>
      <w:rPr>
        <w:rFonts w:ascii="Symbol" w:hAnsi="Symbol" w:hint="default"/>
        <w:color w:val="auto"/>
      </w:rPr>
    </w:lvl>
  </w:abstractNum>
  <w:num w:numId="1" w16cid:durableId="1248535970">
    <w:abstractNumId w:val="1"/>
  </w:num>
  <w:num w:numId="2" w16cid:durableId="209493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97"/>
    <w:rsid w:val="00007B3E"/>
    <w:rsid w:val="00116F78"/>
    <w:rsid w:val="00155097"/>
    <w:rsid w:val="001A3E8D"/>
    <w:rsid w:val="00287C81"/>
    <w:rsid w:val="002B5DFD"/>
    <w:rsid w:val="003C3318"/>
    <w:rsid w:val="0040118F"/>
    <w:rsid w:val="005226E6"/>
    <w:rsid w:val="00674969"/>
    <w:rsid w:val="006F427B"/>
    <w:rsid w:val="007160C3"/>
    <w:rsid w:val="00723A34"/>
    <w:rsid w:val="00AF44EA"/>
    <w:rsid w:val="00B8223F"/>
    <w:rsid w:val="00C02996"/>
    <w:rsid w:val="00CA1C77"/>
    <w:rsid w:val="00CA6FDC"/>
    <w:rsid w:val="00DE40E4"/>
    <w:rsid w:val="00E3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CB5"/>
  <w15:docId w15:val="{972A2EC1-F41E-42E5-81CA-15302B06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rag\Dropbox\School\No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Notes Template.dotx</Template>
  <TotalTime>34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</dc:creator>
  <dc:description/>
  <cp:lastModifiedBy>Joseph P</cp:lastModifiedBy>
  <cp:revision>2</cp:revision>
  <dcterms:created xsi:type="dcterms:W3CDTF">2026-10-05T14:38:00Z</dcterms:created>
  <dcterms:modified xsi:type="dcterms:W3CDTF">2026-10-05T15:13:00Z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bc0931fe483f441c9475aaecc5af0561</vt:lpwstr>
  </property>
</Properties>
</file>